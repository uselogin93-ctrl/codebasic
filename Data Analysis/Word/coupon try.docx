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F4754" w14:textId="3712CBB5" w:rsidR="0045012C" w:rsidRPr="0045012C" w:rsidRDefault="00D51C92" w:rsidP="0045012C">
      <w:pPr>
        <w:pStyle w:val="Graphicsanchor"/>
        <w:rPr>
          <w:szCs w:val="8"/>
        </w:rPr>
      </w:pPr>
      <w:r>
        <w:rPr>
          <w:noProof/>
          <w:szCs w:val="8"/>
        </w:rPr>
        <mc:AlternateContent>
          <mc:Choice Requires="wpg">
            <w:drawing>
              <wp:anchor distT="0" distB="0" distL="114300" distR="114300" simplePos="0" relativeHeight="251715584" behindDoc="1" locked="0" layoutInCell="1" allowOverlap="1" wp14:anchorId="671D9F14" wp14:editId="4D0AFBF4">
                <wp:simplePos x="0" y="0"/>
                <wp:positionH relativeFrom="column">
                  <wp:posOffset>-419100</wp:posOffset>
                </wp:positionH>
                <wp:positionV relativeFrom="paragraph">
                  <wp:posOffset>0</wp:posOffset>
                </wp:positionV>
                <wp:extent cx="7853680" cy="9837467"/>
                <wp:effectExtent l="0" t="0" r="0" b="0"/>
                <wp:wrapNone/>
                <wp:docPr id="179217894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3680" cy="9837467"/>
                          <a:chOff x="0" y="0"/>
                          <a:chExt cx="7960750" cy="9837467"/>
                        </a:xfrm>
                      </wpg:grpSpPr>
                      <wpg:grpSp>
                        <wpg:cNvPr id="4" name="Group 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47" y="0"/>
                            <a:ext cx="7960603" cy="9601200"/>
                            <a:chOff x="0" y="0"/>
                            <a:chExt cx="7960603" cy="9601200"/>
                          </a:xfrm>
                        </wpg:grpSpPr>
                        <wpg:grpSp>
                          <wpg:cNvPr id="5" name="Group 5"/>
                          <wpg:cNvGrpSpPr/>
                          <wpg:grpSpPr>
                            <a:xfrm>
                              <a:off x="0" y="0"/>
                              <a:ext cx="7960603" cy="4572000"/>
                              <a:chOff x="0" y="0"/>
                              <a:chExt cx="7960603" cy="4572000"/>
                            </a:xfrm>
                          </wpg:grpSpPr>
                          <wps:wsp>
                            <wps:cNvPr id="6" name="Rectangle 6"/>
                            <wps:cNvSpPr/>
                            <wps:spPr>
                              <a:xfrm rot="16200000">
                                <a:off x="1371600" y="-1371600"/>
                                <a:ext cx="4572000" cy="7315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7" name="Picture 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 bwMode="auto">
                              <a:xfrm>
                                <a:off x="3206730" y="425814"/>
                                <a:ext cx="4753873" cy="356589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wpg:grpSp>
                          <wpg:cNvPr id="8" name="Group 8"/>
                          <wpg:cNvGrpSpPr/>
                          <wpg:grpSpPr>
                            <a:xfrm>
                              <a:off x="0" y="5029200"/>
                              <a:ext cx="7315200" cy="4572000"/>
                              <a:chOff x="0" y="0"/>
                              <a:chExt cx="7315200" cy="4572000"/>
                            </a:xfrm>
                          </wpg:grpSpPr>
                          <wps:wsp>
                            <wps:cNvPr id="9" name="Rectangle 9"/>
                            <wps:cNvSpPr/>
                            <wps:spPr>
                              <a:xfrm rot="16200000">
                                <a:off x="1371600" y="-1371600"/>
                                <a:ext cx="4572000" cy="7315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0" name="Picture 10" descr="Monoline flower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 bwMode="auto">
                              <a:xfrm>
                                <a:off x="3771900" y="708660"/>
                                <a:ext cx="3523615" cy="385000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</wpg:grpSp>
                      <wps:wsp>
                        <wps:cNvPr id="1694790430" name="Text Box 7"/>
                        <wps:cNvSpPr txBox="1"/>
                        <wps:spPr>
                          <a:xfrm>
                            <a:off x="0" y="9600612"/>
                            <a:ext cx="7315200" cy="2368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C332AE2" w14:textId="1C2E8B4D" w:rsidR="00D51C92" w:rsidRPr="00D51C92" w:rsidRDefault="00D51C92" w:rsidP="00D51C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2" w:history="1">
                                <w:r w:rsidRPr="00D51C92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D51C92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3" w:history="1">
                                <w:r w:rsidRPr="00D51C92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71D9F14" id="Group 8" o:spid="_x0000_s1026" style="position:absolute;left:0;text-align:left;margin-left:-33pt;margin-top:0;width:618.4pt;height:774.6pt;z-index:-251600896;mso-width-relative:margin" coordsize="79607,983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">
                <v:group id="Group 4" o:spid="_x0000_s1027" alt="&quot;&quot;" style="position:absolute;left:1;width:79606;height:96012" coordsize="79606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5" o:spid="_x0000_s1028" style="position:absolute;width:79606;height:45720" coordsize="79606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6" o:spid="_x0000_s1029" style="position:absolute;left:13716;top:-13716;width:45720;height:7315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" fillcolor="#9aa8da [3213]" stroked="f" strokeweight="1p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7" o:spid="_x0000_s1030" type="#_x0000_t75" style="position:absolute;left:32067;top:4258;width:47539;height:35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">
                      <v:imagedata r:id="rId14" o:title=""/>
                    </v:shape>
                  </v:group>
                  <v:group id="_x0000_s1031" style="position:absolute;top:50292;width:73152;height:45720" coordsize="7315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Rectangle 9" o:spid="_x0000_s1032" style="position:absolute;left:13716;top:-13716;width:45720;height:7315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" fillcolor="#9aa8da [3213]" stroked="f" strokeweight="1pt"/>
                    <v:shape id="Picture 10" o:spid="_x0000_s1033" type="#_x0000_t75" alt="Monoline flower" style="position:absolute;left:37719;top:7086;width:35236;height:38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">
                      <v:imagedata r:id="rId15" o:title="Monoline flower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4" type="#_x0000_t202" style="position:absolute;top:96006;width:73152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" stroked="f">
                  <v:textbox>
                    <w:txbxContent>
                      <w:p w14:paraId="4C332AE2" w14:textId="1C2E8B4D" w:rsidR="00D51C92" w:rsidRPr="00D51C92" w:rsidRDefault="00D51C92" w:rsidP="00D51C92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6" w:history="1">
                          <w:r w:rsidRPr="00D51C92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D51C92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7" w:history="1">
                          <w:r w:rsidRPr="00D51C92">
                            <w:rPr>
                              <w:rStyle w:val="Hyperlink"/>
                              <w:sz w:val="18"/>
                              <w:szCs w:val="18"/>
                            </w:rPr>
                            <w:t>CC BY-NC</w:t>
                          </w:r>
                        </w:hyperlink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5132" w:type="pct"/>
        <w:tblInd w:w="-284" w:type="dxa"/>
        <w:tblLook w:val="0600" w:firstRow="0" w:lastRow="0" w:firstColumn="0" w:lastColumn="0" w:noHBand="1" w:noVBand="1"/>
      </w:tblPr>
      <w:tblGrid>
        <w:gridCol w:w="5323"/>
        <w:gridCol w:w="1350"/>
        <w:gridCol w:w="4412"/>
      </w:tblGrid>
      <w:tr w:rsidR="00D450DF" w14:paraId="03F1781E" w14:textId="77777777" w:rsidTr="00647159">
        <w:trPr>
          <w:trHeight w:val="981"/>
        </w:trPr>
        <w:tc>
          <w:tcPr>
            <w:tcW w:w="3010" w:type="pct"/>
            <w:gridSpan w:val="2"/>
            <w:vAlign w:val="bottom"/>
          </w:tcPr>
          <w:p w14:paraId="1A002DCC" w14:textId="59E24B6A" w:rsidR="00647159" w:rsidRPr="00647159" w:rsidRDefault="00647159" w:rsidP="00647159">
            <w:pPr>
              <w:rPr>
                <w:rFonts w:ascii="Sitka Small Semibold" w:hAnsi="Sitka Small Semibold"/>
                <w:b/>
                <w:color w:val="AF5F16" w:themeColor="accent6" w:themeShade="80"/>
                <w:spacing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bookmarkStart w:id="0" w:name="_Hlk70026828"/>
            <w:r w:rsidRPr="00647159">
              <w:rPr>
                <w:rFonts w:ascii="Sitka Small Semibold" w:hAnsi="Sitka Small Semibold"/>
                <w:b/>
                <w:color w:val="AF5F16" w:themeColor="accent6" w:themeShade="80"/>
                <w:spacing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30%</w:t>
            </w:r>
            <w:r w:rsidR="00D450DF" w:rsidRPr="00647159">
              <w:rPr>
                <w:rFonts w:ascii="Sitka Small Semibold" w:hAnsi="Sitka Small Semibold"/>
                <w:b/>
                <w:color w:val="AF5F16" w:themeColor="accent6" w:themeShade="80"/>
                <w:spacing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 xml:space="preserve"> </w:t>
            </w:r>
            <w:r w:rsidRPr="00647159">
              <w:rPr>
                <w:rFonts w:ascii="Sitka Small Semibold" w:hAnsi="Sitka Small Semibold"/>
                <w:b/>
                <w:color w:val="AF5F16" w:themeColor="accent6" w:themeShade="80"/>
                <w:spacing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discount on any items and free Delivery on</w:t>
            </w:r>
          </w:p>
        </w:tc>
        <w:tc>
          <w:tcPr>
            <w:tcW w:w="1990" w:type="pct"/>
            <w:vMerge w:val="restart"/>
          </w:tcPr>
          <w:p w14:paraId="13E99B24" w14:textId="70E11892" w:rsidR="00D450DF" w:rsidRDefault="00D450DF" w:rsidP="00D450DF"/>
        </w:tc>
      </w:tr>
      <w:tr w:rsidR="00647159" w:rsidRPr="00647159" w14:paraId="5DB66E2F" w14:textId="77777777" w:rsidTr="00647159">
        <w:trPr>
          <w:trHeight w:val="720"/>
        </w:trPr>
        <w:tc>
          <w:tcPr>
            <w:tcW w:w="3010" w:type="pct"/>
            <w:gridSpan w:val="2"/>
          </w:tcPr>
          <w:p w14:paraId="6199C7AD" w14:textId="02B3EF34" w:rsidR="00D450DF" w:rsidRPr="00647159" w:rsidRDefault="00647159" w:rsidP="00D450DF">
            <w:pPr>
              <w:pStyle w:val="Title"/>
              <w:rPr>
                <w:b/>
                <w:color w:val="0F181F" w:themeColor="accent4" w:themeShade="1A"/>
                <w:sz w:val="72"/>
                <w:szCs w:val="48"/>
                <w14:glow w14:rad="228600">
                  <w14:schemeClr w14:val="accent2">
                    <w14:alpha w14:val="60000"/>
                    <w14:satMod w14:val="175000"/>
                  </w14:schemeClr>
                </w14:glow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647159">
              <w:rPr>
                <w:b/>
                <w:color w:val="0F181F" w:themeColor="accent4" w:themeShade="1A"/>
                <w:sz w:val="72"/>
                <w:szCs w:val="48"/>
                <w14:glow w14:rad="228600">
                  <w14:schemeClr w14:val="accent2">
                    <w14:alpha w14:val="60000"/>
                    <w14:satMod w14:val="175000"/>
                  </w14:schemeClr>
                </w14:glow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Ganesh Chaturthi</w:t>
            </w:r>
          </w:p>
        </w:tc>
        <w:tc>
          <w:tcPr>
            <w:tcW w:w="1990" w:type="pct"/>
            <w:vMerge/>
          </w:tcPr>
          <w:p w14:paraId="638E1B33" w14:textId="77777777" w:rsidR="00D450DF" w:rsidRPr="00647159" w:rsidRDefault="00D450DF" w:rsidP="00D450DF">
            <w:pPr>
              <w:rPr>
                <w:b/>
                <w:spacing w:val="0"/>
                <w:sz w:val="72"/>
                <w:szCs w:val="48"/>
                <w14:glow w14:rad="228600">
                  <w14:schemeClr w14:val="accent2">
                    <w14:alpha w14:val="60000"/>
                    <w14:satMod w14:val="175000"/>
                  </w14:schemeClr>
                </w14:glow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</w:tc>
      </w:tr>
      <w:tr w:rsidR="00D450DF" w14:paraId="6839673F" w14:textId="77777777" w:rsidTr="00647159">
        <w:trPr>
          <w:trHeight w:val="1917"/>
        </w:trPr>
        <w:tc>
          <w:tcPr>
            <w:tcW w:w="3010" w:type="pct"/>
            <w:gridSpan w:val="2"/>
            <w:vAlign w:val="bottom"/>
          </w:tcPr>
          <w:p w14:paraId="646BD455" w14:textId="62CAF526" w:rsidR="00D450DF" w:rsidRPr="00647159" w:rsidRDefault="00647159" w:rsidP="00D450DF">
            <w:pPr>
              <w:rPr>
                <w:rFonts w:ascii="Sitka Small Semibold" w:hAnsi="Sitka Small Semibold"/>
                <w:b/>
                <w:color w:val="AF5F16" w:themeColor="accent6" w:themeShade="80"/>
                <w:spacing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647159">
              <w:rPr>
                <w:rFonts w:ascii="Sitka Small Semibold" w:hAnsi="Sitka Small Semibold"/>
                <w:b/>
                <w:color w:val="AF5F16" w:themeColor="accent6" w:themeShade="80"/>
                <w:spacing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Discount on type of items and</w:t>
            </w:r>
            <w:r w:rsidR="00D450DF" w:rsidRPr="00647159">
              <w:rPr>
                <w:rFonts w:ascii="Sitka Small Semibold" w:hAnsi="Sitka Small Semibold"/>
                <w:b/>
                <w:color w:val="AF5F16" w:themeColor="accent6" w:themeShade="80"/>
                <w:spacing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 xml:space="preserve"> </w:t>
            </w:r>
            <w:r w:rsidRPr="00647159">
              <w:rPr>
                <w:rFonts w:ascii="Sitka Small Semibold" w:hAnsi="Sitka Small Semibold"/>
                <w:b/>
                <w:color w:val="AF5F16" w:themeColor="accent6" w:themeShade="80"/>
                <w:spacing w:val="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cloths</w:t>
            </w:r>
          </w:p>
          <w:p w14:paraId="3AADE82D" w14:textId="68DDDA0C" w:rsidR="00647159" w:rsidRDefault="00647159" w:rsidP="00D450DF"/>
        </w:tc>
        <w:tc>
          <w:tcPr>
            <w:tcW w:w="1990" w:type="pct"/>
            <w:vMerge/>
          </w:tcPr>
          <w:p w14:paraId="3CB0DDCA" w14:textId="77777777" w:rsidR="00D450DF" w:rsidRDefault="00D450DF" w:rsidP="00D450DF"/>
        </w:tc>
      </w:tr>
      <w:tr w:rsidR="00D450DF" w14:paraId="20D3BA14" w14:textId="77777777" w:rsidTr="00647159">
        <w:trPr>
          <w:trHeight w:val="144"/>
        </w:trPr>
        <w:tc>
          <w:tcPr>
            <w:tcW w:w="3010" w:type="pct"/>
            <w:gridSpan w:val="2"/>
          </w:tcPr>
          <w:p w14:paraId="7D3AC60F" w14:textId="77777777" w:rsidR="00D450DF" w:rsidRDefault="00D450DF" w:rsidP="00D450DF">
            <w:pPr>
              <w:pStyle w:val="Graphicsanchor"/>
            </w:pPr>
          </w:p>
        </w:tc>
        <w:tc>
          <w:tcPr>
            <w:tcW w:w="1990" w:type="pct"/>
            <w:vMerge/>
          </w:tcPr>
          <w:p w14:paraId="52CD160C" w14:textId="77777777" w:rsidR="00D450DF" w:rsidRDefault="00D450DF" w:rsidP="00D450DF"/>
        </w:tc>
      </w:tr>
      <w:tr w:rsidR="00D450DF" w14:paraId="0B8668F5" w14:textId="77777777" w:rsidTr="00647159">
        <w:trPr>
          <w:trHeight w:val="562"/>
        </w:trPr>
        <w:tc>
          <w:tcPr>
            <w:tcW w:w="2401" w:type="pct"/>
            <w:shd w:val="clear" w:color="auto" w:fill="C2CAE8" w:themeFill="text1" w:themeFillTint="99"/>
            <w:vAlign w:val="center"/>
          </w:tcPr>
          <w:p w14:paraId="7A59EDD1" w14:textId="33B99F96" w:rsidR="00C245F8" w:rsidRDefault="00AA37D4" w:rsidP="00C245F8">
            <w:pPr>
              <w:pStyle w:val="Message"/>
              <w:rPr>
                <w:rFonts w:ascii="Cambria" w:hAnsi="Cambria"/>
                <w:color w:val="545E68" w:themeColor="accent3" w:themeShade="80"/>
                <w:sz w:val="32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37D4">
              <w:rPr>
                <w:rFonts w:ascii="Cambria" w:hAnsi="Cambria"/>
                <w:color w:val="545E68" w:themeColor="accent3" w:themeShade="80"/>
                <w:sz w:val="32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This coupon</w:t>
            </w:r>
            <w:r w:rsidR="00C245F8">
              <w:rPr>
                <w:rFonts w:ascii="Cambria" w:hAnsi="Cambria"/>
                <w:color w:val="545E68" w:themeColor="accent3" w:themeShade="80"/>
                <w:sz w:val="32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AA37D4">
              <w:rPr>
                <w:rFonts w:ascii="Cambria" w:hAnsi="Cambria"/>
                <w:color w:val="545E68" w:themeColor="accent3" w:themeShade="80"/>
                <w:sz w:val="32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 also available</w:t>
            </w:r>
            <w:r w:rsidR="00C245F8">
              <w:rPr>
                <w:rFonts w:ascii="Cambria" w:hAnsi="Cambria"/>
                <w:color w:val="545E68" w:themeColor="accent3" w:themeShade="80"/>
                <w:sz w:val="32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 </w:t>
            </w:r>
            <w:r w:rsidR="00C245F8" w:rsidRPr="00AA37D4">
              <w:rPr>
                <w:rFonts w:ascii="Cambria" w:hAnsi="Cambria"/>
                <w:i/>
                <w:iCs/>
                <w:color w:val="8DAEC7" w:themeColor="accent4" w:themeShade="BF"/>
                <w:sz w:val="32"/>
                <w:szCs w:val="36"/>
                <w:u w:val="word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Amazon, Flipkart, Myntra</w:t>
            </w:r>
            <w:r w:rsidRPr="00AA37D4">
              <w:rPr>
                <w:rFonts w:ascii="Cambria" w:hAnsi="Cambria"/>
                <w:color w:val="545E68" w:themeColor="accent3" w:themeShade="80"/>
                <w:sz w:val="32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  <w:p w14:paraId="7596646F" w14:textId="55254BBC" w:rsidR="00D450DF" w:rsidRPr="00AA37D4" w:rsidRDefault="00212F1D" w:rsidP="00212F1D">
            <w:pPr>
              <w:pStyle w:val="Message"/>
              <w:rPr>
                <w:rFonts w:ascii="Cambria" w:hAnsi="Cambria"/>
                <w:i/>
                <w:iCs/>
                <w:u w:val="words"/>
              </w:rPr>
            </w:pPr>
            <w:r w:rsidRPr="00C245F8">
              <w:rPr>
                <w:rFonts w:ascii="Cambria" w:hAnsi="Cambria"/>
                <w:color w:val="545E68" w:themeColor="accent3" w:themeShade="80"/>
                <w:sz w:val="32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245F8">
              <w:rPr>
                <w:rFonts w:ascii="Cambria" w:hAnsi="Cambria"/>
                <w:color w:val="545E68" w:themeColor="accent3" w:themeShade="80"/>
                <w:sz w:val="32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  <w:r w:rsidR="00C245F8" w:rsidRPr="00C245F8">
              <w:rPr>
                <w:rFonts w:ascii="Cambria" w:hAnsi="Cambria"/>
                <w:color w:val="545E68" w:themeColor="accent3" w:themeShade="80"/>
                <w:sz w:val="32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oupon no:653289784511</w:t>
            </w:r>
          </w:p>
        </w:tc>
        <w:tc>
          <w:tcPr>
            <w:tcW w:w="609" w:type="pct"/>
          </w:tcPr>
          <w:p w14:paraId="2597E7FE" w14:textId="77777777" w:rsidR="00D450DF" w:rsidRDefault="00D450DF" w:rsidP="00D450DF"/>
        </w:tc>
        <w:tc>
          <w:tcPr>
            <w:tcW w:w="1990" w:type="pct"/>
            <w:vMerge/>
          </w:tcPr>
          <w:p w14:paraId="4FABC3E1" w14:textId="77777777" w:rsidR="00D450DF" w:rsidRDefault="00D450DF" w:rsidP="00D450DF"/>
        </w:tc>
      </w:tr>
      <w:tr w:rsidR="00D450DF" w14:paraId="7AC7705E" w14:textId="77777777" w:rsidTr="00647159">
        <w:trPr>
          <w:trHeight w:val="144"/>
        </w:trPr>
        <w:tc>
          <w:tcPr>
            <w:tcW w:w="2401" w:type="pct"/>
          </w:tcPr>
          <w:p w14:paraId="3E7526CB" w14:textId="77777777" w:rsidR="00D450DF" w:rsidRDefault="00D450DF" w:rsidP="00212F1D">
            <w:pPr>
              <w:pStyle w:val="Graphicsanchor"/>
            </w:pPr>
          </w:p>
        </w:tc>
        <w:tc>
          <w:tcPr>
            <w:tcW w:w="609" w:type="pct"/>
          </w:tcPr>
          <w:p w14:paraId="2F5DFE88" w14:textId="77777777" w:rsidR="00D450DF" w:rsidRDefault="00D450DF" w:rsidP="00212F1D">
            <w:pPr>
              <w:pStyle w:val="Graphicsanchor"/>
            </w:pPr>
          </w:p>
        </w:tc>
        <w:tc>
          <w:tcPr>
            <w:tcW w:w="1990" w:type="pct"/>
            <w:vMerge/>
          </w:tcPr>
          <w:p w14:paraId="43FA7781" w14:textId="77777777" w:rsidR="00D450DF" w:rsidRDefault="00D450DF" w:rsidP="00212F1D">
            <w:pPr>
              <w:pStyle w:val="Graphicsanchor"/>
            </w:pPr>
          </w:p>
        </w:tc>
      </w:tr>
      <w:tr w:rsidR="00D450DF" w14:paraId="455A5062" w14:textId="77777777" w:rsidTr="00647159">
        <w:trPr>
          <w:trHeight w:val="562"/>
        </w:trPr>
        <w:tc>
          <w:tcPr>
            <w:tcW w:w="2401" w:type="pct"/>
            <w:shd w:val="clear" w:color="auto" w:fill="C2CAE8" w:themeFill="text1" w:themeFillTint="99"/>
            <w:vAlign w:val="center"/>
          </w:tcPr>
          <w:p w14:paraId="502EC48D" w14:textId="51AE0081" w:rsidR="00D450DF" w:rsidRPr="00212F1D" w:rsidRDefault="00D51C92" w:rsidP="00AA37D4">
            <w:pPr>
              <w:pStyle w:val="Message"/>
              <w:ind w:left="0"/>
            </w:pPr>
            <w:r>
              <w:t xml:space="preserve">   </w:t>
            </w:r>
            <w:r w:rsidR="00AA37D4">
              <w:t>To:</w:t>
            </w:r>
            <w:r>
              <w:t xml:space="preserve"> 9 September</w:t>
            </w:r>
          </w:p>
        </w:tc>
        <w:tc>
          <w:tcPr>
            <w:tcW w:w="609" w:type="pct"/>
          </w:tcPr>
          <w:p w14:paraId="2D373F8C" w14:textId="77777777" w:rsidR="00D450DF" w:rsidRDefault="00D450DF" w:rsidP="00D450DF"/>
        </w:tc>
        <w:tc>
          <w:tcPr>
            <w:tcW w:w="1990" w:type="pct"/>
            <w:vMerge/>
          </w:tcPr>
          <w:p w14:paraId="3B8DAE09" w14:textId="77777777" w:rsidR="00D450DF" w:rsidRDefault="00D450DF" w:rsidP="00D450DF"/>
        </w:tc>
      </w:tr>
      <w:tr w:rsidR="00D450DF" w14:paraId="6598C2C9" w14:textId="77777777" w:rsidTr="00647159">
        <w:trPr>
          <w:trHeight w:val="144"/>
        </w:trPr>
        <w:tc>
          <w:tcPr>
            <w:tcW w:w="2401" w:type="pct"/>
          </w:tcPr>
          <w:p w14:paraId="34CA9386" w14:textId="77777777" w:rsidR="00D450DF" w:rsidRDefault="00D450DF" w:rsidP="00212F1D">
            <w:pPr>
              <w:pStyle w:val="Graphicsanchor"/>
            </w:pPr>
          </w:p>
        </w:tc>
        <w:tc>
          <w:tcPr>
            <w:tcW w:w="609" w:type="pct"/>
          </w:tcPr>
          <w:p w14:paraId="5A8A3FF0" w14:textId="77777777" w:rsidR="00D450DF" w:rsidRDefault="00D450DF" w:rsidP="00212F1D">
            <w:pPr>
              <w:pStyle w:val="Graphicsanchor"/>
            </w:pPr>
          </w:p>
        </w:tc>
        <w:tc>
          <w:tcPr>
            <w:tcW w:w="1990" w:type="pct"/>
            <w:vMerge/>
          </w:tcPr>
          <w:p w14:paraId="04C3C63D" w14:textId="77777777" w:rsidR="00D450DF" w:rsidRDefault="00D450DF" w:rsidP="00212F1D">
            <w:pPr>
              <w:pStyle w:val="Graphicsanchor"/>
            </w:pPr>
          </w:p>
        </w:tc>
      </w:tr>
      <w:tr w:rsidR="00D450DF" w14:paraId="5B9245C0" w14:textId="77777777" w:rsidTr="00647159">
        <w:trPr>
          <w:trHeight w:val="562"/>
        </w:trPr>
        <w:tc>
          <w:tcPr>
            <w:tcW w:w="2401" w:type="pct"/>
            <w:shd w:val="clear" w:color="auto" w:fill="C2CAE8" w:themeFill="text1" w:themeFillTint="99"/>
            <w:vAlign w:val="center"/>
          </w:tcPr>
          <w:p w14:paraId="307594CD" w14:textId="7E91FBA2" w:rsidR="00D450DF" w:rsidRDefault="00D51C92" w:rsidP="00D51C92">
            <w:pPr>
              <w:pStyle w:val="Message"/>
              <w:ind w:left="0"/>
            </w:pPr>
            <w:r>
              <w:t xml:space="preserve">   Form:20 September </w:t>
            </w:r>
          </w:p>
        </w:tc>
        <w:tc>
          <w:tcPr>
            <w:tcW w:w="609" w:type="pct"/>
          </w:tcPr>
          <w:p w14:paraId="29DA5903" w14:textId="77777777" w:rsidR="00D450DF" w:rsidRDefault="00D450DF" w:rsidP="00D450DF"/>
        </w:tc>
        <w:tc>
          <w:tcPr>
            <w:tcW w:w="1990" w:type="pct"/>
            <w:vMerge/>
          </w:tcPr>
          <w:p w14:paraId="38958814" w14:textId="77777777" w:rsidR="00D450DF" w:rsidRDefault="00D450DF" w:rsidP="00D450DF"/>
        </w:tc>
      </w:tr>
      <w:tr w:rsidR="0045012C" w14:paraId="04ED3F4C" w14:textId="77777777" w:rsidTr="00647159">
        <w:trPr>
          <w:trHeight w:val="855"/>
        </w:trPr>
        <w:tc>
          <w:tcPr>
            <w:tcW w:w="5000" w:type="pct"/>
            <w:gridSpan w:val="3"/>
          </w:tcPr>
          <w:p w14:paraId="158AB277" w14:textId="77777777" w:rsidR="0045012C" w:rsidRDefault="0045012C" w:rsidP="0045012C">
            <w:pPr>
              <w:pStyle w:val="Graphicsanchor"/>
            </w:pPr>
          </w:p>
        </w:tc>
      </w:tr>
      <w:bookmarkEnd w:id="0"/>
      <w:tr w:rsidR="0045012C" w14:paraId="0EC17B9F" w14:textId="77777777" w:rsidTr="00647159">
        <w:trPr>
          <w:trHeight w:val="720"/>
        </w:trPr>
        <w:tc>
          <w:tcPr>
            <w:tcW w:w="5000" w:type="pct"/>
            <w:gridSpan w:val="3"/>
          </w:tcPr>
          <w:p w14:paraId="1CA205B4" w14:textId="77777777" w:rsidR="0045012C" w:rsidRPr="0045012C" w:rsidRDefault="0045012C" w:rsidP="0045012C"/>
        </w:tc>
      </w:tr>
      <w:tr w:rsidR="00212F1D" w14:paraId="0D52BADB" w14:textId="77777777" w:rsidTr="00647159">
        <w:trPr>
          <w:trHeight w:val="981"/>
        </w:trPr>
        <w:tc>
          <w:tcPr>
            <w:tcW w:w="3010" w:type="pct"/>
            <w:gridSpan w:val="2"/>
            <w:vAlign w:val="bottom"/>
          </w:tcPr>
          <w:p w14:paraId="2FB04334" w14:textId="77777777" w:rsidR="00212F1D" w:rsidRDefault="00000000" w:rsidP="00F32A28">
            <w:sdt>
              <w:sdtPr>
                <w:id w:val="-603884565"/>
                <w:placeholder>
                  <w:docPart w:val="FFD0D077887F43DC95F4AF237D7E6B2B"/>
                </w:placeholder>
                <w:temporary/>
                <w:showingPlcHdr/>
                <w15:appearance w15:val="hidden"/>
              </w:sdtPr>
              <w:sdtContent>
                <w:r w:rsidR="00212F1D" w:rsidRPr="00D450DF">
                  <w:t>A SPECIAL MOTHER’S DAY</w:t>
                </w:r>
              </w:sdtContent>
            </w:sdt>
            <w:r w:rsidR="00212F1D">
              <w:t xml:space="preserve"> </w:t>
            </w:r>
          </w:p>
        </w:tc>
        <w:tc>
          <w:tcPr>
            <w:tcW w:w="1990" w:type="pct"/>
            <w:vMerge w:val="restart"/>
          </w:tcPr>
          <w:p w14:paraId="180EDD76" w14:textId="77777777" w:rsidR="00212F1D" w:rsidRDefault="00212F1D" w:rsidP="00F32A28"/>
        </w:tc>
      </w:tr>
      <w:tr w:rsidR="00212F1D" w14:paraId="32E42E4B" w14:textId="77777777" w:rsidTr="00647159">
        <w:trPr>
          <w:trHeight w:val="720"/>
        </w:trPr>
        <w:tc>
          <w:tcPr>
            <w:tcW w:w="3010" w:type="pct"/>
            <w:gridSpan w:val="2"/>
          </w:tcPr>
          <w:p w14:paraId="39D725DF" w14:textId="77777777" w:rsidR="00212F1D" w:rsidRDefault="00000000" w:rsidP="00F32A28">
            <w:pPr>
              <w:pStyle w:val="Title"/>
            </w:pPr>
            <w:sdt>
              <w:sdtPr>
                <w:id w:val="1171760263"/>
                <w:placeholder>
                  <w:docPart w:val="CDFFDC756DE34E3F8BC1AC25072CE777"/>
                </w:placeholder>
                <w:temporary/>
                <w:showingPlcHdr/>
                <w15:appearance w15:val="hidden"/>
              </w:sdtPr>
              <w:sdtContent>
                <w:r w:rsidR="00212F1D" w:rsidRPr="00D450DF">
                  <w:rPr>
                    <w:rStyle w:val="TitleChar"/>
                  </w:rPr>
                  <w:t>Gift for you</w:t>
                </w:r>
              </w:sdtContent>
            </w:sdt>
          </w:p>
        </w:tc>
        <w:tc>
          <w:tcPr>
            <w:tcW w:w="1990" w:type="pct"/>
            <w:vMerge/>
          </w:tcPr>
          <w:p w14:paraId="0DD4AC57" w14:textId="77777777" w:rsidR="00212F1D" w:rsidRDefault="00212F1D" w:rsidP="00F32A28"/>
        </w:tc>
      </w:tr>
      <w:tr w:rsidR="00212F1D" w14:paraId="4E9CA3E3" w14:textId="77777777" w:rsidTr="00647159">
        <w:trPr>
          <w:trHeight w:val="1917"/>
        </w:trPr>
        <w:tc>
          <w:tcPr>
            <w:tcW w:w="3010" w:type="pct"/>
            <w:gridSpan w:val="2"/>
            <w:vAlign w:val="bottom"/>
          </w:tcPr>
          <w:p w14:paraId="76D0BEEC" w14:textId="77777777" w:rsidR="00212F1D" w:rsidRDefault="00000000" w:rsidP="00F32A28">
            <w:sdt>
              <w:sdtPr>
                <w:id w:val="904568826"/>
                <w:placeholder>
                  <w:docPart w:val="09C20DA2DF774CF0B2EEE3D9E1A6E3B8"/>
                </w:placeholder>
                <w:temporary/>
                <w:showingPlcHdr/>
                <w15:appearance w15:val="hidden"/>
              </w:sdtPr>
              <w:sdtContent>
                <w:r w:rsidR="00212F1D" w:rsidRPr="00D450DF">
                  <w:t>THIS GIFT ENTITLES YOU TO</w:t>
                </w:r>
              </w:sdtContent>
            </w:sdt>
            <w:r w:rsidR="00212F1D">
              <w:t xml:space="preserve"> </w:t>
            </w:r>
          </w:p>
        </w:tc>
        <w:tc>
          <w:tcPr>
            <w:tcW w:w="1990" w:type="pct"/>
            <w:vMerge/>
          </w:tcPr>
          <w:p w14:paraId="41394F1B" w14:textId="77777777" w:rsidR="00212F1D" w:rsidRDefault="00212F1D" w:rsidP="00F32A28"/>
        </w:tc>
      </w:tr>
      <w:tr w:rsidR="00212F1D" w14:paraId="3E06E542" w14:textId="77777777" w:rsidTr="00647159">
        <w:trPr>
          <w:trHeight w:val="144"/>
        </w:trPr>
        <w:tc>
          <w:tcPr>
            <w:tcW w:w="3010" w:type="pct"/>
            <w:gridSpan w:val="2"/>
          </w:tcPr>
          <w:p w14:paraId="6A481693" w14:textId="77777777" w:rsidR="00212F1D" w:rsidRDefault="00212F1D" w:rsidP="00F32A28">
            <w:pPr>
              <w:pStyle w:val="Graphicsanchor"/>
            </w:pPr>
          </w:p>
        </w:tc>
        <w:tc>
          <w:tcPr>
            <w:tcW w:w="1990" w:type="pct"/>
            <w:vMerge/>
          </w:tcPr>
          <w:p w14:paraId="6A9700CF" w14:textId="77777777" w:rsidR="00212F1D" w:rsidRDefault="00212F1D" w:rsidP="00F32A28"/>
        </w:tc>
      </w:tr>
      <w:tr w:rsidR="00212F1D" w14:paraId="04133F91" w14:textId="77777777" w:rsidTr="00647159">
        <w:trPr>
          <w:trHeight w:val="562"/>
        </w:trPr>
        <w:tc>
          <w:tcPr>
            <w:tcW w:w="2401" w:type="pct"/>
            <w:shd w:val="clear" w:color="auto" w:fill="C2CAE8" w:themeFill="text1" w:themeFillTint="99"/>
            <w:vAlign w:val="center"/>
          </w:tcPr>
          <w:p w14:paraId="2995E993" w14:textId="77777777" w:rsidR="00212F1D" w:rsidRDefault="00000000" w:rsidP="00F32A28">
            <w:pPr>
              <w:pStyle w:val="Message"/>
            </w:pPr>
            <w:sdt>
              <w:sdtPr>
                <w:id w:val="-1709099346"/>
                <w:placeholder>
                  <w:docPart w:val="46A40A755E474BBB9ADB208AC9F3A226"/>
                </w:placeholder>
                <w:temporary/>
                <w:showingPlcHdr/>
                <w15:appearance w15:val="hidden"/>
              </w:sdtPr>
              <w:sdtContent>
                <w:r w:rsidR="00212F1D" w:rsidRPr="00212F1D">
                  <w:t>$50 to Foxtail Bakery</w:t>
                </w:r>
              </w:sdtContent>
            </w:sdt>
            <w:r w:rsidR="00212F1D">
              <w:t xml:space="preserve"> </w:t>
            </w:r>
          </w:p>
        </w:tc>
        <w:tc>
          <w:tcPr>
            <w:tcW w:w="609" w:type="pct"/>
          </w:tcPr>
          <w:p w14:paraId="772E62A6" w14:textId="77777777" w:rsidR="00212F1D" w:rsidRDefault="00212F1D" w:rsidP="00F32A28"/>
        </w:tc>
        <w:tc>
          <w:tcPr>
            <w:tcW w:w="1990" w:type="pct"/>
            <w:vMerge/>
          </w:tcPr>
          <w:p w14:paraId="498B67A0" w14:textId="77777777" w:rsidR="00212F1D" w:rsidRDefault="00212F1D" w:rsidP="00F32A28"/>
        </w:tc>
      </w:tr>
      <w:tr w:rsidR="00212F1D" w14:paraId="69C9B23F" w14:textId="77777777" w:rsidTr="00647159">
        <w:trPr>
          <w:trHeight w:val="144"/>
        </w:trPr>
        <w:tc>
          <w:tcPr>
            <w:tcW w:w="2401" w:type="pct"/>
          </w:tcPr>
          <w:p w14:paraId="717A5A5D" w14:textId="77777777" w:rsidR="00212F1D" w:rsidRDefault="00212F1D" w:rsidP="00F32A28">
            <w:pPr>
              <w:pStyle w:val="Graphicsanchor"/>
            </w:pPr>
          </w:p>
        </w:tc>
        <w:tc>
          <w:tcPr>
            <w:tcW w:w="609" w:type="pct"/>
          </w:tcPr>
          <w:p w14:paraId="7DE9A6EE" w14:textId="77777777" w:rsidR="00212F1D" w:rsidRDefault="00212F1D" w:rsidP="00F32A28">
            <w:pPr>
              <w:pStyle w:val="Graphicsanchor"/>
            </w:pPr>
          </w:p>
        </w:tc>
        <w:tc>
          <w:tcPr>
            <w:tcW w:w="1990" w:type="pct"/>
            <w:vMerge/>
          </w:tcPr>
          <w:p w14:paraId="07B5F020" w14:textId="77777777" w:rsidR="00212F1D" w:rsidRDefault="00212F1D" w:rsidP="00F32A28">
            <w:pPr>
              <w:pStyle w:val="Graphicsanchor"/>
            </w:pPr>
          </w:p>
        </w:tc>
      </w:tr>
      <w:tr w:rsidR="00212F1D" w14:paraId="1A15EE4C" w14:textId="77777777" w:rsidTr="00647159">
        <w:trPr>
          <w:trHeight w:val="562"/>
        </w:trPr>
        <w:tc>
          <w:tcPr>
            <w:tcW w:w="2401" w:type="pct"/>
            <w:shd w:val="clear" w:color="auto" w:fill="C2CAE8" w:themeFill="text1" w:themeFillTint="99"/>
            <w:vAlign w:val="center"/>
          </w:tcPr>
          <w:p w14:paraId="79C804AF" w14:textId="77777777" w:rsidR="00212F1D" w:rsidRPr="00212F1D" w:rsidRDefault="00000000" w:rsidP="00F32A28">
            <w:pPr>
              <w:pStyle w:val="Message"/>
            </w:pPr>
            <w:sdt>
              <w:sdtPr>
                <w:id w:val="267980816"/>
                <w:placeholder>
                  <w:docPart w:val="F3AE71471D8E4AF681870F1477660B45"/>
                </w:placeholder>
                <w:temporary/>
                <w:showingPlcHdr/>
                <w15:appearance w15:val="hidden"/>
              </w:sdtPr>
              <w:sdtContent>
                <w:r w:rsidR="00212F1D" w:rsidRPr="00212F1D">
                  <w:t>To: Mom</w:t>
                </w:r>
              </w:sdtContent>
            </w:sdt>
            <w:r w:rsidR="00212F1D">
              <w:t xml:space="preserve"> </w:t>
            </w:r>
          </w:p>
        </w:tc>
        <w:tc>
          <w:tcPr>
            <w:tcW w:w="609" w:type="pct"/>
          </w:tcPr>
          <w:p w14:paraId="096899B3" w14:textId="77777777" w:rsidR="00212F1D" w:rsidRDefault="00212F1D" w:rsidP="00F32A28"/>
        </w:tc>
        <w:tc>
          <w:tcPr>
            <w:tcW w:w="1990" w:type="pct"/>
            <w:vMerge/>
          </w:tcPr>
          <w:p w14:paraId="0CDD1FB4" w14:textId="77777777" w:rsidR="00212F1D" w:rsidRDefault="00212F1D" w:rsidP="00F32A28"/>
        </w:tc>
      </w:tr>
      <w:tr w:rsidR="00212F1D" w14:paraId="6F4DCA30" w14:textId="77777777" w:rsidTr="00647159">
        <w:trPr>
          <w:trHeight w:val="144"/>
        </w:trPr>
        <w:tc>
          <w:tcPr>
            <w:tcW w:w="2401" w:type="pct"/>
          </w:tcPr>
          <w:p w14:paraId="56638C09" w14:textId="77777777" w:rsidR="00212F1D" w:rsidRDefault="00212F1D" w:rsidP="00F32A28">
            <w:pPr>
              <w:pStyle w:val="Graphicsanchor"/>
            </w:pPr>
          </w:p>
        </w:tc>
        <w:tc>
          <w:tcPr>
            <w:tcW w:w="609" w:type="pct"/>
          </w:tcPr>
          <w:p w14:paraId="4400187A" w14:textId="77777777" w:rsidR="00212F1D" w:rsidRDefault="00212F1D" w:rsidP="00F32A28">
            <w:pPr>
              <w:pStyle w:val="Graphicsanchor"/>
            </w:pPr>
          </w:p>
        </w:tc>
        <w:tc>
          <w:tcPr>
            <w:tcW w:w="1990" w:type="pct"/>
            <w:vMerge/>
          </w:tcPr>
          <w:p w14:paraId="52B7C6AD" w14:textId="77777777" w:rsidR="00212F1D" w:rsidRDefault="00212F1D" w:rsidP="00F32A28">
            <w:pPr>
              <w:pStyle w:val="Graphicsanchor"/>
            </w:pPr>
          </w:p>
        </w:tc>
      </w:tr>
      <w:tr w:rsidR="00212F1D" w14:paraId="0D0F7F2E" w14:textId="77777777" w:rsidTr="00647159">
        <w:trPr>
          <w:trHeight w:val="562"/>
        </w:trPr>
        <w:tc>
          <w:tcPr>
            <w:tcW w:w="2401" w:type="pct"/>
            <w:shd w:val="clear" w:color="auto" w:fill="C2CAE8" w:themeFill="text1" w:themeFillTint="99"/>
            <w:vAlign w:val="center"/>
          </w:tcPr>
          <w:p w14:paraId="1652907F" w14:textId="77777777" w:rsidR="00212F1D" w:rsidRDefault="00000000" w:rsidP="00F32A28">
            <w:pPr>
              <w:pStyle w:val="Message"/>
            </w:pPr>
            <w:sdt>
              <w:sdtPr>
                <w:id w:val="2021582725"/>
                <w:placeholder>
                  <w:docPart w:val="EB04690C97544EE79E48680EA80F250E"/>
                </w:placeholder>
                <w:temporary/>
                <w:showingPlcHdr/>
                <w15:appearance w15:val="hidden"/>
              </w:sdtPr>
              <w:sdtContent>
                <w:r w:rsidR="00212F1D" w:rsidRPr="00212F1D">
                  <w:t>Love: Jack</w:t>
                </w:r>
              </w:sdtContent>
            </w:sdt>
            <w:r w:rsidR="00212F1D">
              <w:t xml:space="preserve"> </w:t>
            </w:r>
          </w:p>
        </w:tc>
        <w:tc>
          <w:tcPr>
            <w:tcW w:w="609" w:type="pct"/>
          </w:tcPr>
          <w:p w14:paraId="787E11C1" w14:textId="77777777" w:rsidR="00212F1D" w:rsidRDefault="00212F1D" w:rsidP="00F32A28"/>
        </w:tc>
        <w:tc>
          <w:tcPr>
            <w:tcW w:w="1990" w:type="pct"/>
            <w:vMerge/>
          </w:tcPr>
          <w:p w14:paraId="177C0D1B" w14:textId="77777777" w:rsidR="00212F1D" w:rsidRDefault="00212F1D" w:rsidP="00F32A28"/>
        </w:tc>
      </w:tr>
      <w:tr w:rsidR="00212F1D" w14:paraId="4F8CF121" w14:textId="77777777" w:rsidTr="00647159">
        <w:trPr>
          <w:trHeight w:val="432"/>
        </w:trPr>
        <w:tc>
          <w:tcPr>
            <w:tcW w:w="5000" w:type="pct"/>
            <w:gridSpan w:val="3"/>
          </w:tcPr>
          <w:p w14:paraId="268ECE4C" w14:textId="77777777" w:rsidR="00212F1D" w:rsidRDefault="00212F1D" w:rsidP="00F32A28">
            <w:pPr>
              <w:pStyle w:val="Graphicsanchor"/>
            </w:pPr>
          </w:p>
        </w:tc>
      </w:tr>
    </w:tbl>
    <w:p w14:paraId="6D0B6FAE" w14:textId="77777777" w:rsidR="0045012C" w:rsidRPr="0045012C" w:rsidRDefault="0045012C" w:rsidP="00212F1D">
      <w:pPr>
        <w:pStyle w:val="Graphicsanchor"/>
      </w:pPr>
    </w:p>
    <w:sectPr w:rsidR="0045012C" w:rsidRPr="0045012C" w:rsidSect="00D450DF">
      <w:pgSz w:w="12240" w:h="15840"/>
      <w:pgMar w:top="288" w:right="360" w:bottom="288" w:left="1080" w:header="720" w:footer="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0E3A8" w14:textId="77777777" w:rsidR="00D717A0" w:rsidRDefault="00D717A0" w:rsidP="0045012C">
      <w:r>
        <w:separator/>
      </w:r>
    </w:p>
  </w:endnote>
  <w:endnote w:type="continuationSeparator" w:id="0">
    <w:p w14:paraId="316F6982" w14:textId="77777777" w:rsidR="00D717A0" w:rsidRDefault="00D717A0" w:rsidP="00450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aford">
    <w:altName w:val="Seaford"/>
    <w:charset w:val="00"/>
    <w:family w:val="auto"/>
    <w:pitch w:val="variable"/>
    <w:sig w:usb0="80000003" w:usb1="00000001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A6F4F" w14:textId="77777777" w:rsidR="00D717A0" w:rsidRDefault="00D717A0" w:rsidP="0045012C">
      <w:r>
        <w:separator/>
      </w:r>
    </w:p>
  </w:footnote>
  <w:footnote w:type="continuationSeparator" w:id="0">
    <w:p w14:paraId="5C33FA2F" w14:textId="77777777" w:rsidR="00D717A0" w:rsidRDefault="00D717A0" w:rsidP="004501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59"/>
    <w:rsid w:val="000012E5"/>
    <w:rsid w:val="00003E44"/>
    <w:rsid w:val="00013932"/>
    <w:rsid w:val="00042D6A"/>
    <w:rsid w:val="00053DFB"/>
    <w:rsid w:val="00070EE3"/>
    <w:rsid w:val="0007413D"/>
    <w:rsid w:val="0008402D"/>
    <w:rsid w:val="0009465F"/>
    <w:rsid w:val="000A7376"/>
    <w:rsid w:val="000F27D5"/>
    <w:rsid w:val="0010161C"/>
    <w:rsid w:val="001361CB"/>
    <w:rsid w:val="001635E0"/>
    <w:rsid w:val="001663F1"/>
    <w:rsid w:val="00200AA0"/>
    <w:rsid w:val="00204C04"/>
    <w:rsid w:val="00212F1D"/>
    <w:rsid w:val="002275EF"/>
    <w:rsid w:val="002504C3"/>
    <w:rsid w:val="002704EA"/>
    <w:rsid w:val="00272C77"/>
    <w:rsid w:val="002B7B26"/>
    <w:rsid w:val="002D0351"/>
    <w:rsid w:val="002D3B22"/>
    <w:rsid w:val="00307243"/>
    <w:rsid w:val="003176E8"/>
    <w:rsid w:val="003A00C7"/>
    <w:rsid w:val="00441ADF"/>
    <w:rsid w:val="0045012C"/>
    <w:rsid w:val="004C615B"/>
    <w:rsid w:val="004C7C21"/>
    <w:rsid w:val="004F702F"/>
    <w:rsid w:val="00500819"/>
    <w:rsid w:val="005035F2"/>
    <w:rsid w:val="005053D8"/>
    <w:rsid w:val="005847BC"/>
    <w:rsid w:val="005A33BA"/>
    <w:rsid w:val="005B318F"/>
    <w:rsid w:val="005D0F80"/>
    <w:rsid w:val="005D605B"/>
    <w:rsid w:val="00626365"/>
    <w:rsid w:val="00647159"/>
    <w:rsid w:val="00651F00"/>
    <w:rsid w:val="006918E9"/>
    <w:rsid w:val="00691995"/>
    <w:rsid w:val="00697259"/>
    <w:rsid w:val="006D45BD"/>
    <w:rsid w:val="006F6E17"/>
    <w:rsid w:val="00704C06"/>
    <w:rsid w:val="0072001E"/>
    <w:rsid w:val="0072254F"/>
    <w:rsid w:val="00734ACE"/>
    <w:rsid w:val="00772ABF"/>
    <w:rsid w:val="0078126B"/>
    <w:rsid w:val="007D6587"/>
    <w:rsid w:val="00814479"/>
    <w:rsid w:val="008471CD"/>
    <w:rsid w:val="008C3241"/>
    <w:rsid w:val="00901C80"/>
    <w:rsid w:val="00904947"/>
    <w:rsid w:val="009335A0"/>
    <w:rsid w:val="009415DB"/>
    <w:rsid w:val="009452E5"/>
    <w:rsid w:val="00996B77"/>
    <w:rsid w:val="009A3E86"/>
    <w:rsid w:val="009C7861"/>
    <w:rsid w:val="009D1543"/>
    <w:rsid w:val="009E03E0"/>
    <w:rsid w:val="009E4E54"/>
    <w:rsid w:val="00A03C8D"/>
    <w:rsid w:val="00A14C9C"/>
    <w:rsid w:val="00A34AAC"/>
    <w:rsid w:val="00AA37D4"/>
    <w:rsid w:val="00AE24E2"/>
    <w:rsid w:val="00AE7275"/>
    <w:rsid w:val="00B11465"/>
    <w:rsid w:val="00B65811"/>
    <w:rsid w:val="00B76CCC"/>
    <w:rsid w:val="00BB1B75"/>
    <w:rsid w:val="00C216F8"/>
    <w:rsid w:val="00C245F8"/>
    <w:rsid w:val="00C271E0"/>
    <w:rsid w:val="00C41D08"/>
    <w:rsid w:val="00C67F8A"/>
    <w:rsid w:val="00CA3C65"/>
    <w:rsid w:val="00CF780B"/>
    <w:rsid w:val="00D15524"/>
    <w:rsid w:val="00D24D5E"/>
    <w:rsid w:val="00D27518"/>
    <w:rsid w:val="00D450DF"/>
    <w:rsid w:val="00D51C92"/>
    <w:rsid w:val="00D60B49"/>
    <w:rsid w:val="00D62D96"/>
    <w:rsid w:val="00D717A0"/>
    <w:rsid w:val="00D94194"/>
    <w:rsid w:val="00DC1E6B"/>
    <w:rsid w:val="00E0604A"/>
    <w:rsid w:val="00E11EFE"/>
    <w:rsid w:val="00E16D2C"/>
    <w:rsid w:val="00E6395D"/>
    <w:rsid w:val="00EE5E32"/>
    <w:rsid w:val="00F347C8"/>
    <w:rsid w:val="00FA07AC"/>
    <w:rsid w:val="00FC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3618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524"/>
    <w:pPr>
      <w:ind w:left="-144"/>
    </w:pPr>
    <w:rPr>
      <w:color w:val="0F181F" w:themeColor="accent4" w:themeShade="1A"/>
      <w:spacing w:val="56"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semiHidden/>
    <w:rsid w:val="00F347C8"/>
    <w:rPr>
      <w:color w:val="F0F1F3" w:themeColor="accent3" w:themeTint="33"/>
      <w:sz w:val="96"/>
      <w:szCs w:val="96"/>
    </w:rPr>
  </w:style>
  <w:style w:type="table" w:styleId="TableGrid">
    <w:name w:val="Table Grid"/>
    <w:basedOn w:val="TableNormal"/>
    <w:uiPriority w:val="39"/>
    <w:rsid w:val="00E639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aphicsanchor">
    <w:name w:val="Graphics anchor"/>
    <w:basedOn w:val="Normal"/>
    <w:qFormat/>
    <w:rsid w:val="0045012C"/>
    <w:rPr>
      <w:sz w:val="8"/>
      <w:szCs w:val="14"/>
    </w:rPr>
  </w:style>
  <w:style w:type="paragraph" w:styleId="Header">
    <w:name w:val="header"/>
    <w:basedOn w:val="Normal"/>
    <w:link w:val="HeaderChar"/>
    <w:uiPriority w:val="99"/>
    <w:semiHidden/>
    <w:rsid w:val="00450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012C"/>
    <w:rPr>
      <w:color w:val="0F181F" w:themeColor="accent4" w:themeShade="1A"/>
      <w:spacing w:val="56"/>
      <w:sz w:val="26"/>
      <w:szCs w:val="32"/>
    </w:rPr>
  </w:style>
  <w:style w:type="paragraph" w:styleId="Footer">
    <w:name w:val="footer"/>
    <w:basedOn w:val="Normal"/>
    <w:link w:val="FooterChar"/>
    <w:uiPriority w:val="99"/>
    <w:unhideWhenUsed/>
    <w:rsid w:val="00450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12C"/>
    <w:rPr>
      <w:color w:val="0F181F" w:themeColor="accent4" w:themeShade="1A"/>
      <w:spacing w:val="56"/>
      <w:sz w:val="26"/>
      <w:szCs w:val="32"/>
    </w:rPr>
  </w:style>
  <w:style w:type="character" w:styleId="PlaceholderText">
    <w:name w:val="Placeholder Text"/>
    <w:basedOn w:val="DefaultParagraphFont"/>
    <w:uiPriority w:val="99"/>
    <w:semiHidden/>
    <w:rsid w:val="00D450DF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D15524"/>
    <w:pPr>
      <w:contextualSpacing/>
    </w:pPr>
    <w:rPr>
      <w:rFonts w:asciiTheme="majorHAnsi" w:eastAsiaTheme="majorEastAsia" w:hAnsiTheme="majorHAnsi" w:cstheme="majorBidi"/>
      <w:color w:val="F0F1F3" w:themeColor="accent3" w:themeTint="33"/>
      <w:spacing w:val="0"/>
      <w:kern w:val="28"/>
      <w:sz w:val="10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524"/>
    <w:rPr>
      <w:rFonts w:asciiTheme="majorHAnsi" w:eastAsiaTheme="majorEastAsia" w:hAnsiTheme="majorHAnsi" w:cstheme="majorBidi"/>
      <w:color w:val="F0F1F3" w:themeColor="accent3" w:themeTint="33"/>
      <w:kern w:val="28"/>
      <w:sz w:val="104"/>
      <w:szCs w:val="56"/>
    </w:rPr>
  </w:style>
  <w:style w:type="paragraph" w:customStyle="1" w:styleId="Message">
    <w:name w:val="Message"/>
    <w:basedOn w:val="Normal"/>
    <w:qFormat/>
    <w:rsid w:val="00212F1D"/>
    <w:pPr>
      <w:ind w:left="288"/>
    </w:pPr>
    <w:rPr>
      <w:spacing w:val="0"/>
      <w:sz w:val="28"/>
    </w:rPr>
  </w:style>
  <w:style w:type="character" w:styleId="Hyperlink">
    <w:name w:val="Hyperlink"/>
    <w:basedOn w:val="DefaultParagraphFont"/>
    <w:uiPriority w:val="99"/>
    <w:unhideWhenUsed/>
    <w:rsid w:val="00D51C92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creativecommons.org/licenses/by-nc/3.0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www.pngall.com/lord-ganesha-png/" TargetMode="External"/><Relationship Id="rId17" Type="http://schemas.openxmlformats.org/officeDocument/2006/relationships/hyperlink" Target="https://creativecommons.org/licenses/by-nc/3.0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pngall.com/lord-ganesha-png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hyperlink" Target="https://www.pngall.com/lord-ganesha-png/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shikant\AppData\Roaming\Microsoft\Templates\Mother's%20Day%20gift%20certifica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FD0D077887F43DC95F4AF237D7E6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08EAF6-2EFA-42C5-A4E8-09FDDB246D00}"/>
      </w:docPartPr>
      <w:docPartBody>
        <w:p w:rsidR="00000000" w:rsidRDefault="00000000">
          <w:pPr>
            <w:pStyle w:val="FFD0D077887F43DC95F4AF237D7E6B2B"/>
          </w:pPr>
          <w:r w:rsidRPr="00D450DF">
            <w:t>A SPECIAL MOTHER’S DAY</w:t>
          </w:r>
        </w:p>
      </w:docPartBody>
    </w:docPart>
    <w:docPart>
      <w:docPartPr>
        <w:name w:val="CDFFDC756DE34E3F8BC1AC25072CE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82348-A5A2-40DA-BFAA-A726C4AC3162}"/>
      </w:docPartPr>
      <w:docPartBody>
        <w:p w:rsidR="00000000" w:rsidRDefault="00000000">
          <w:pPr>
            <w:pStyle w:val="CDFFDC756DE34E3F8BC1AC25072CE777"/>
          </w:pPr>
          <w:r w:rsidRPr="00D450DF">
            <w:rPr>
              <w:rStyle w:val="TitleChar"/>
            </w:rPr>
            <w:t>Gift for you</w:t>
          </w:r>
        </w:p>
      </w:docPartBody>
    </w:docPart>
    <w:docPart>
      <w:docPartPr>
        <w:name w:val="09C20DA2DF774CF0B2EEE3D9E1A6E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E2D00-4A00-4F10-8DB2-5903DD6F7BE5}"/>
      </w:docPartPr>
      <w:docPartBody>
        <w:p w:rsidR="00000000" w:rsidRDefault="00000000">
          <w:pPr>
            <w:pStyle w:val="09C20DA2DF774CF0B2EEE3D9E1A6E3B8"/>
          </w:pPr>
          <w:r w:rsidRPr="00D450DF">
            <w:t>THIS GIFT ENTITLES YOU TO</w:t>
          </w:r>
        </w:p>
      </w:docPartBody>
    </w:docPart>
    <w:docPart>
      <w:docPartPr>
        <w:name w:val="46A40A755E474BBB9ADB208AC9F3A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4D5BC-7AF9-43F2-B8AD-853C6003515E}"/>
      </w:docPartPr>
      <w:docPartBody>
        <w:p w:rsidR="00000000" w:rsidRDefault="00000000">
          <w:pPr>
            <w:pStyle w:val="46A40A755E474BBB9ADB208AC9F3A226"/>
          </w:pPr>
          <w:r w:rsidRPr="00212F1D">
            <w:t xml:space="preserve">$50 to </w:t>
          </w:r>
          <w:r w:rsidRPr="00212F1D">
            <w:t>Foxtail Bakery</w:t>
          </w:r>
        </w:p>
      </w:docPartBody>
    </w:docPart>
    <w:docPart>
      <w:docPartPr>
        <w:name w:val="F3AE71471D8E4AF681870F1477660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5CC99-7EA2-4F6C-A6CE-62DEDB2164BC}"/>
      </w:docPartPr>
      <w:docPartBody>
        <w:p w:rsidR="00000000" w:rsidRDefault="00000000">
          <w:pPr>
            <w:pStyle w:val="F3AE71471D8E4AF681870F1477660B45"/>
          </w:pPr>
          <w:r w:rsidRPr="00212F1D">
            <w:t>To: Mom</w:t>
          </w:r>
        </w:p>
      </w:docPartBody>
    </w:docPart>
    <w:docPart>
      <w:docPartPr>
        <w:name w:val="EB04690C97544EE79E48680EA80F2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C87080-DFC3-40FE-8C9A-0157BFC10447}"/>
      </w:docPartPr>
      <w:docPartBody>
        <w:p w:rsidR="00000000" w:rsidRDefault="00000000">
          <w:pPr>
            <w:pStyle w:val="EB04690C97544EE79E48680EA80F250E"/>
          </w:pPr>
          <w:r w:rsidRPr="00212F1D">
            <w:t>Love: Jack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aford">
    <w:altName w:val="Seaford"/>
    <w:charset w:val="00"/>
    <w:family w:val="auto"/>
    <w:pitch w:val="variable"/>
    <w:sig w:usb0="80000003" w:usb1="00000001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DF"/>
    <w:rsid w:val="00F1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7BFE742738485CBFF5A9B3D8E4CA53">
    <w:name w:val="227BFE742738485CBFF5A9B3D8E4CA53"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color w:val="EDEDED" w:themeColor="accent3" w:themeTint="33"/>
      <w:kern w:val="28"/>
      <w:sz w:val="104"/>
      <w:szCs w:val="56"/>
      <w:lang w:val="en-US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EDEDED" w:themeColor="accent3" w:themeTint="33"/>
      <w:kern w:val="28"/>
      <w:sz w:val="104"/>
      <w:szCs w:val="56"/>
      <w:lang w:val="en-US" w:eastAsia="en-US"/>
      <w14:ligatures w14:val="none"/>
    </w:rPr>
  </w:style>
  <w:style w:type="paragraph" w:customStyle="1" w:styleId="5D60FE4E39994CA8BF2656A44D800870">
    <w:name w:val="5D60FE4E39994CA8BF2656A44D800870"/>
  </w:style>
  <w:style w:type="paragraph" w:customStyle="1" w:styleId="BC9E0F6139994BEB933B0E0256193612">
    <w:name w:val="BC9E0F6139994BEB933B0E0256193612"/>
  </w:style>
  <w:style w:type="paragraph" w:customStyle="1" w:styleId="586EFD8C371042FE8C712B916C690100">
    <w:name w:val="586EFD8C371042FE8C712B916C690100"/>
  </w:style>
  <w:style w:type="paragraph" w:customStyle="1" w:styleId="C3F6058A39954015A210614E9B3C68FC">
    <w:name w:val="C3F6058A39954015A210614E9B3C68FC"/>
  </w:style>
  <w:style w:type="paragraph" w:customStyle="1" w:styleId="98FC749E8DE242BDBE88A9786CF2CA51">
    <w:name w:val="98FC749E8DE242BDBE88A9786CF2CA51"/>
  </w:style>
  <w:style w:type="paragraph" w:customStyle="1" w:styleId="FFD0D077887F43DC95F4AF237D7E6B2B">
    <w:name w:val="FFD0D077887F43DC95F4AF237D7E6B2B"/>
  </w:style>
  <w:style w:type="paragraph" w:customStyle="1" w:styleId="CDFFDC756DE34E3F8BC1AC25072CE777">
    <w:name w:val="CDFFDC756DE34E3F8BC1AC25072CE777"/>
  </w:style>
  <w:style w:type="paragraph" w:customStyle="1" w:styleId="09C20DA2DF774CF0B2EEE3D9E1A6E3B8">
    <w:name w:val="09C20DA2DF774CF0B2EEE3D9E1A6E3B8"/>
  </w:style>
  <w:style w:type="paragraph" w:customStyle="1" w:styleId="46A40A755E474BBB9ADB208AC9F3A226">
    <w:name w:val="46A40A755E474BBB9ADB208AC9F3A226"/>
  </w:style>
  <w:style w:type="paragraph" w:customStyle="1" w:styleId="F3AE71471D8E4AF681870F1477660B45">
    <w:name w:val="F3AE71471D8E4AF681870F1477660B45"/>
  </w:style>
  <w:style w:type="paragraph" w:customStyle="1" w:styleId="EB04690C97544EE79E48680EA80F250E">
    <w:name w:val="EB04690C97544EE79E48680EA80F25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other's Day Floral">
      <a:dk1>
        <a:srgbClr val="9AA8DA"/>
      </a:dk1>
      <a:lt1>
        <a:srgbClr val="E85151"/>
      </a:lt1>
      <a:dk2>
        <a:srgbClr val="ED8383"/>
      </a:dk2>
      <a:lt2>
        <a:srgbClr val="FFE3DC"/>
      </a:lt2>
      <a:accent1>
        <a:srgbClr val="3A4D6D"/>
      </a:accent1>
      <a:accent2>
        <a:srgbClr val="E2C3BF"/>
      </a:accent2>
      <a:accent3>
        <a:srgbClr val="B5BCC3"/>
      </a:accent3>
      <a:accent4>
        <a:srgbClr val="DAE5ED"/>
      </a:accent4>
      <a:accent5>
        <a:srgbClr val="FF6760"/>
      </a:accent5>
      <a:accent6>
        <a:srgbClr val="F2C397"/>
      </a:accent6>
      <a:hlink>
        <a:srgbClr val="CC9900"/>
      </a:hlink>
      <a:folHlink>
        <a:srgbClr val="96A9A9"/>
      </a:folHlink>
    </a:clrScheme>
    <a:fontScheme name="Custom 58">
      <a:majorFont>
        <a:latin typeface="Seaford"/>
        <a:ea typeface=""/>
        <a:cs typeface=""/>
      </a:majorFont>
      <a:minorFont>
        <a:latin typeface="Seafor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d446c944705a322646ffb80e727be07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6fadf727bc34ad5af881c59f13619dc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4" nillable="true" ma:taxonomy="true" ma:internalName="lcf76f155ced4ddcb4097134ff3c332f" ma:taxonomyFieldName="MediaServiceAITags" ma:displayName="Image Tags" ma:readOnly="false" ma:fieldId="{5cf76f15-5ced-4ddc-b409-7134ff3c332f}" ma:taxonomyMulti="true" ma:sspId="e385fb40-52d4-4fae-9c5b-3e8ff8a5878e" ma:termSetId="09814cd3-568e-4e90-9814-8d621ff8fb8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lcf76f155ced4ddcb4097134ff3c332f xmlns="71af3243-3dd4-4a8d-8c0d-dd76da1f02a5">
      <Terms xmlns="http://schemas.microsoft.com/office/infopath/2007/PartnerControls"/>
    </lcf76f155ced4ddcb4097134ff3c332f>
    <TaxCatchAll xmlns="230e9df3-be65-4c73-a93b-d1236ebd677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81154F2-C67E-44E2-97CF-AABA3CE001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26D1E6-858B-4292-B81B-1F458FDBB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4C23F3-184E-4108-BFEC-E48BE921A6DF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Mother's Day gift certificates.dotx</Template>
  <TotalTime>0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2023-07-23T05:10:00Z</dcterms:created>
  <dcterms:modified xsi:type="dcterms:W3CDTF">2023-07-23T05:57:00Z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